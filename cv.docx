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E688B7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0C7FF5C" w14:textId="3E6BA7CC" w:rsidR="003D1B71" w:rsidRDefault="00B76B26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43111826" wp14:editId="3CDBB82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165100</wp:posOffset>
                  </wp:positionV>
                  <wp:extent cx="1314450" cy="1492885"/>
                  <wp:effectExtent l="0" t="0" r="0" b="0"/>
                  <wp:wrapTight wrapText="bothSides">
                    <wp:wrapPolygon edited="0">
                      <wp:start x="0" y="0"/>
                      <wp:lineTo x="0" y="21223"/>
                      <wp:lineTo x="21287" y="21223"/>
                      <wp:lineTo x="2128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49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39C5E3D" w14:textId="77777777" w:rsidR="003D1B71" w:rsidRPr="00550AB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0D820A1" w14:textId="7731180C" w:rsidR="003D1B71" w:rsidRPr="00847978" w:rsidRDefault="00615237" w:rsidP="00310F17">
            <w:pPr>
              <w:pStyle w:val="Title"/>
              <w:rPr>
                <w:b w:val="0"/>
                <w:bCs w:val="0"/>
                <w:sz w:val="28"/>
                <w:szCs w:val="28"/>
              </w:rPr>
            </w:pPr>
            <w:r w:rsidRPr="00550AB9">
              <w:rPr>
                <w:b w:val="0"/>
                <w:bCs w:val="0"/>
              </w:rPr>
              <w:t>Riya Pillai</w:t>
            </w:r>
            <w:r w:rsidR="003D1B71" w:rsidRPr="00550AB9">
              <w:rPr>
                <w:b w:val="0"/>
                <w:bCs w:val="0"/>
              </w:rPr>
              <w:br/>
            </w:r>
          </w:p>
        </w:tc>
      </w:tr>
      <w:tr w:rsidR="003D1B71" w14:paraId="120A74D1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BBC33CB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E1BD67B" w14:textId="77777777" w:rsidR="003D1B71" w:rsidRPr="00550AB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7A6E5C5" w14:textId="7D7D64F9" w:rsidR="00847978" w:rsidRPr="0064317E" w:rsidRDefault="00E0110C" w:rsidP="0064317E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</w:rPr>
            </w:pPr>
            <w:r>
              <w:rPr>
                <w:rFonts w:ascii="Calibri" w:hAnsi="Calibri" w:cs="Calibri"/>
                <w:b w:val="0"/>
                <w:bCs w:val="0"/>
                <w:color w:val="0072C7"/>
              </w:rPr>
              <w:t>Objective</w:t>
            </w:r>
          </w:p>
          <w:p w14:paraId="093E3FDC" w14:textId="3088D885" w:rsidR="00847978" w:rsidRPr="0064317E" w:rsidRDefault="00847978" w:rsidP="00B07D64">
            <w:pPr>
              <w:pStyle w:val="Experience"/>
              <w:rPr>
                <w:sz w:val="18"/>
                <w:szCs w:val="18"/>
              </w:rPr>
            </w:pPr>
            <w:r w:rsidRPr="0064317E">
              <w:rPr>
                <w:sz w:val="18"/>
                <w:szCs w:val="18"/>
              </w:rPr>
              <w:t>Organized and dependable candidate successful at managing multiple priorities with a positive attitude. Willingness to</w:t>
            </w:r>
            <w:r w:rsidR="00B07D64" w:rsidRPr="0064317E">
              <w:rPr>
                <w:sz w:val="18"/>
                <w:szCs w:val="18"/>
              </w:rPr>
              <w:t xml:space="preserve"> take</w:t>
            </w:r>
            <w:r w:rsidRPr="0064317E">
              <w:rPr>
                <w:sz w:val="18"/>
                <w:szCs w:val="18"/>
              </w:rPr>
              <w:t xml:space="preserve"> on added </w:t>
            </w:r>
            <w:r w:rsidRPr="0064317E">
              <w:rPr>
                <w:rFonts w:ascii="Calibri" w:hAnsi="Calibri" w:cs="Calibri"/>
                <w:sz w:val="18"/>
                <w:szCs w:val="18"/>
              </w:rPr>
              <w:t>responsibilities</w:t>
            </w:r>
            <w:r w:rsidRPr="0064317E">
              <w:rPr>
                <w:sz w:val="18"/>
                <w:szCs w:val="18"/>
              </w:rPr>
              <w:t xml:space="preserve"> to meet team goals</w:t>
            </w:r>
          </w:p>
          <w:p w14:paraId="5CFFD717" w14:textId="62E7347A" w:rsidR="003D1B71" w:rsidRPr="00550AB9" w:rsidRDefault="00E62409" w:rsidP="00AC6C7E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</w:rPr>
            </w:pPr>
            <w:r w:rsidRPr="00550AB9">
              <w:rPr>
                <w:rFonts w:ascii="Calibri" w:hAnsi="Calibri" w:cs="Calibri"/>
                <w:b w:val="0"/>
                <w:bCs w:val="0"/>
                <w:color w:val="0072C7"/>
              </w:rPr>
              <w:t>Education</w:t>
            </w:r>
          </w:p>
          <w:p w14:paraId="5DEB8637" w14:textId="19924E54" w:rsidR="003D1B71" w:rsidRDefault="00E62409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A72133">
              <w:rPr>
                <w:rFonts w:ascii="Calibri" w:hAnsi="Calibri" w:cs="Calibri"/>
                <w:bCs/>
                <w:sz w:val="20"/>
              </w:rPr>
              <w:t>Graduation</w:t>
            </w:r>
          </w:p>
          <w:p w14:paraId="3FB813D4" w14:textId="79CCF05D" w:rsidR="00A72133" w:rsidRPr="00550AB9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 xml:space="preserve">Course                   </w:t>
            </w:r>
            <w:r w:rsidR="00A72133">
              <w:rPr>
                <w:rFonts w:ascii="Calibri" w:hAnsi="Calibri" w:cs="Calibri"/>
                <w:b w:val="0"/>
              </w:rPr>
              <w:t xml:space="preserve">  </w:t>
            </w:r>
            <w:r>
              <w:rPr>
                <w:rFonts w:ascii="Calibri" w:hAnsi="Calibri" w:cs="Calibri"/>
                <w:b w:val="0"/>
              </w:rPr>
              <w:t xml:space="preserve">  </w:t>
            </w:r>
            <w:proofErr w:type="spellStart"/>
            <w:proofErr w:type="gramStart"/>
            <w:r>
              <w:rPr>
                <w:rFonts w:ascii="Calibri" w:hAnsi="Calibri" w:cs="Calibri"/>
                <w:b w:val="0"/>
              </w:rPr>
              <w:t>B.Tech</w:t>
            </w:r>
            <w:proofErr w:type="spellEnd"/>
            <w:proofErr w:type="gramEnd"/>
            <w:r w:rsidR="00A72133">
              <w:rPr>
                <w:rFonts w:ascii="Calibri" w:hAnsi="Calibri" w:cs="Calibri"/>
                <w:b w:val="0"/>
              </w:rPr>
              <w:t xml:space="preserve"> /B.E (Computer)</w:t>
            </w:r>
          </w:p>
          <w:p w14:paraId="6BCB6B3A" w14:textId="0BD4CF7C" w:rsidR="00E31679" w:rsidRPr="00550AB9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College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 Shri Ram Institute of Technology, Jabalpur</w:t>
            </w:r>
          </w:p>
          <w:p w14:paraId="75DD8089" w14:textId="4DADE934" w:rsidR="00E31679" w:rsidRPr="00550AB9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Year of Passing</w:t>
            </w:r>
            <w:r w:rsidR="00A72133">
              <w:rPr>
                <w:rFonts w:ascii="Calibri" w:hAnsi="Calibri" w:cs="Calibri"/>
                <w:b w:val="0"/>
              </w:rPr>
              <w:t xml:space="preserve">        2020</w:t>
            </w:r>
          </w:p>
          <w:p w14:paraId="2F88C54C" w14:textId="24C21285" w:rsidR="003D1B71" w:rsidRDefault="00E31679" w:rsidP="00847978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Grade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   81.9%</w:t>
            </w:r>
          </w:p>
          <w:p w14:paraId="444D30BD" w14:textId="77777777" w:rsidR="00847978" w:rsidRPr="00847978" w:rsidRDefault="00847978" w:rsidP="00847978">
            <w:pPr>
              <w:pStyle w:val="Dates"/>
              <w:rPr>
                <w:rFonts w:ascii="Calibri" w:hAnsi="Calibri" w:cs="Calibri"/>
                <w:b w:val="0"/>
                <w:sz w:val="16"/>
                <w:szCs w:val="16"/>
              </w:rPr>
            </w:pPr>
          </w:p>
          <w:p w14:paraId="2D05BBDE" w14:textId="4D01698D" w:rsidR="003D1B71" w:rsidRPr="00A72133" w:rsidRDefault="00550AB9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A72133">
              <w:rPr>
                <w:rFonts w:ascii="Calibri" w:hAnsi="Calibri" w:cs="Calibri"/>
                <w:bCs/>
                <w:sz w:val="20"/>
              </w:rPr>
              <w:t>Class</w:t>
            </w:r>
            <w:r w:rsidRPr="00550AB9">
              <w:rPr>
                <w:rFonts w:ascii="Calibri" w:hAnsi="Calibri" w:cs="Calibri"/>
                <w:b w:val="0"/>
              </w:rPr>
              <w:t xml:space="preserve"> </w:t>
            </w:r>
            <w:r w:rsidRPr="00847978">
              <w:rPr>
                <w:rFonts w:ascii="Calibri" w:hAnsi="Calibri" w:cs="Calibri"/>
                <w:bCs/>
              </w:rPr>
              <w:t>XII</w:t>
            </w:r>
          </w:p>
          <w:p w14:paraId="2FC83E15" w14:textId="7E287EBE" w:rsidR="00E31679" w:rsidRPr="00550AB9" w:rsidRDefault="003D1B71" w:rsidP="00E31679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 xml:space="preserve"> </w:t>
            </w:r>
            <w:r w:rsidR="00E31679" w:rsidRPr="00550AB9">
              <w:rPr>
                <w:rFonts w:ascii="Calibri" w:hAnsi="Calibri" w:cs="Calibri"/>
                <w:b w:val="0"/>
              </w:rPr>
              <w:t>Board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   Madhya Pradesh</w:t>
            </w:r>
          </w:p>
          <w:p w14:paraId="30026999" w14:textId="72933B4A" w:rsidR="00E31679" w:rsidRPr="00550AB9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Medi</w:t>
            </w:r>
            <w:r>
              <w:rPr>
                <w:rFonts w:ascii="Calibri" w:hAnsi="Calibri" w:cs="Calibri"/>
                <w:b w:val="0"/>
              </w:rPr>
              <w:t>u</w:t>
            </w:r>
            <w:r w:rsidRPr="00550AB9">
              <w:rPr>
                <w:rFonts w:ascii="Calibri" w:hAnsi="Calibri" w:cs="Calibri"/>
                <w:b w:val="0"/>
              </w:rPr>
              <w:t>m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English</w:t>
            </w:r>
          </w:p>
          <w:p w14:paraId="6799CE5F" w14:textId="49DAE088" w:rsidR="00E31679" w:rsidRPr="00550AB9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Year of Passing</w:t>
            </w:r>
            <w:r w:rsidR="00A72133">
              <w:rPr>
                <w:rFonts w:ascii="Calibri" w:hAnsi="Calibri" w:cs="Calibri"/>
                <w:b w:val="0"/>
              </w:rPr>
              <w:t xml:space="preserve">         2016</w:t>
            </w:r>
          </w:p>
          <w:p w14:paraId="50050385" w14:textId="7DD779D8" w:rsidR="003D1B71" w:rsidRDefault="00E31679" w:rsidP="00E31679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Grade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    70.6%</w:t>
            </w:r>
          </w:p>
          <w:p w14:paraId="579367C9" w14:textId="77777777" w:rsidR="00E31679" w:rsidRPr="00A72133" w:rsidRDefault="00E31679" w:rsidP="00E31679">
            <w:pPr>
              <w:pStyle w:val="Dates"/>
              <w:rPr>
                <w:rFonts w:ascii="Calibri" w:hAnsi="Calibri" w:cs="Calibri"/>
                <w:b w:val="0"/>
                <w:sz w:val="16"/>
                <w:szCs w:val="16"/>
              </w:rPr>
            </w:pPr>
          </w:p>
          <w:p w14:paraId="1B6F6990" w14:textId="00987A24" w:rsidR="003D1B71" w:rsidRPr="00847978" w:rsidRDefault="00550AB9" w:rsidP="00550AB9">
            <w:pPr>
              <w:pStyle w:val="Dates"/>
              <w:rPr>
                <w:rFonts w:ascii="Calibri" w:hAnsi="Calibri" w:cs="Calibri"/>
                <w:b w:val="0"/>
              </w:rPr>
            </w:pPr>
            <w:r w:rsidRPr="00A72133">
              <w:rPr>
                <w:rFonts w:ascii="Calibri" w:hAnsi="Calibri" w:cs="Calibri"/>
                <w:bCs/>
                <w:sz w:val="20"/>
              </w:rPr>
              <w:t>Class</w:t>
            </w:r>
            <w:r w:rsidRPr="00847978">
              <w:rPr>
                <w:rFonts w:ascii="Calibri" w:hAnsi="Calibri" w:cs="Calibri"/>
                <w:bCs/>
              </w:rPr>
              <w:t xml:space="preserve"> X</w:t>
            </w:r>
          </w:p>
          <w:p w14:paraId="7906AC59" w14:textId="31F89C09" w:rsidR="00A72133" w:rsidRPr="00550AB9" w:rsidRDefault="00A72133" w:rsidP="00A72133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Board</w:t>
            </w:r>
            <w:r>
              <w:rPr>
                <w:rFonts w:ascii="Calibri" w:hAnsi="Calibri" w:cs="Calibri"/>
                <w:b w:val="0"/>
              </w:rPr>
              <w:t xml:space="preserve">                         Madhya Pradesh</w:t>
            </w:r>
          </w:p>
          <w:p w14:paraId="100EBC6F" w14:textId="2986D3CC" w:rsidR="00A72133" w:rsidRPr="00550AB9" w:rsidRDefault="00A72133" w:rsidP="00A72133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Medi</w:t>
            </w:r>
            <w:r>
              <w:rPr>
                <w:rFonts w:ascii="Calibri" w:hAnsi="Calibri" w:cs="Calibri"/>
                <w:b w:val="0"/>
              </w:rPr>
              <w:t>u</w:t>
            </w:r>
            <w:r w:rsidRPr="00550AB9">
              <w:rPr>
                <w:rFonts w:ascii="Calibri" w:hAnsi="Calibri" w:cs="Calibri"/>
                <w:b w:val="0"/>
              </w:rPr>
              <w:t>m</w:t>
            </w:r>
            <w:r>
              <w:rPr>
                <w:rFonts w:ascii="Calibri" w:hAnsi="Calibri" w:cs="Calibri"/>
                <w:b w:val="0"/>
              </w:rPr>
              <w:t xml:space="preserve">                     English</w:t>
            </w:r>
          </w:p>
          <w:p w14:paraId="272E66A0" w14:textId="77033523" w:rsidR="00550AB9" w:rsidRPr="00550AB9" w:rsidRDefault="00A72133" w:rsidP="00A72133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Year of Passing</w:t>
            </w:r>
            <w:r>
              <w:rPr>
                <w:rFonts w:ascii="Calibri" w:hAnsi="Calibri" w:cs="Calibri"/>
                <w:b w:val="0"/>
              </w:rPr>
              <w:t xml:space="preserve">         2014</w:t>
            </w:r>
          </w:p>
          <w:p w14:paraId="2DD2748E" w14:textId="77777777" w:rsidR="00E34638" w:rsidRDefault="00550AB9" w:rsidP="00E34638">
            <w:pPr>
              <w:pStyle w:val="Dates"/>
              <w:rPr>
                <w:rFonts w:ascii="Calibri" w:hAnsi="Calibri" w:cs="Calibri"/>
                <w:b w:val="0"/>
              </w:rPr>
            </w:pPr>
            <w:r w:rsidRPr="00550AB9">
              <w:rPr>
                <w:rFonts w:ascii="Calibri" w:hAnsi="Calibri" w:cs="Calibri"/>
                <w:b w:val="0"/>
              </w:rPr>
              <w:t>Grade</w:t>
            </w:r>
            <w:r w:rsidR="00A72133">
              <w:rPr>
                <w:rFonts w:ascii="Calibri" w:hAnsi="Calibri" w:cs="Calibri"/>
                <w:b w:val="0"/>
              </w:rPr>
              <w:t xml:space="preserve">                         67.6%</w:t>
            </w:r>
          </w:p>
          <w:p w14:paraId="69A4024C" w14:textId="77777777" w:rsidR="00E34638" w:rsidRDefault="00E34638" w:rsidP="00E34638">
            <w:pPr>
              <w:pStyle w:val="Dates"/>
              <w:rPr>
                <w:rFonts w:ascii="Calibri" w:hAnsi="Calibri" w:cs="Calibri"/>
                <w:b w:val="0"/>
              </w:rPr>
            </w:pPr>
          </w:p>
          <w:p w14:paraId="27365FF1" w14:textId="2D3AE9D1" w:rsidR="0064317E" w:rsidRDefault="00E0110C" w:rsidP="00E34638">
            <w:pPr>
              <w:pStyle w:val="Dates"/>
              <w:rPr>
                <w:rFonts w:ascii="Calibri" w:hAnsi="Calibri" w:cs="Calibri"/>
                <w:b w:val="0"/>
                <w:bCs/>
                <w:color w:val="0072C7"/>
                <w:sz w:val="24"/>
                <w:szCs w:val="24"/>
                <w:u w:val="single"/>
              </w:rPr>
            </w:pPr>
            <w:r w:rsidRPr="00E34638">
              <w:rPr>
                <w:rFonts w:ascii="Calibri" w:hAnsi="Calibri" w:cs="Calibri"/>
                <w:b w:val="0"/>
                <w:bCs/>
                <w:color w:val="0072C7"/>
                <w:sz w:val="24"/>
                <w:szCs w:val="24"/>
                <w:u w:val="single"/>
              </w:rPr>
              <w:t>Skills</w:t>
            </w:r>
          </w:p>
          <w:p w14:paraId="4AF95BF7" w14:textId="042A5595" w:rsidR="00E34638" w:rsidRPr="00577BE4" w:rsidRDefault="00E34638" w:rsidP="00577BE4">
            <w:pPr>
              <w:rPr>
                <w:sz w:val="16"/>
                <w:szCs w:val="16"/>
              </w:rPr>
            </w:pPr>
          </w:p>
          <w:p w14:paraId="00420F4C" w14:textId="03E15817" w:rsidR="00577BE4" w:rsidRDefault="00577BE4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Multitasking</w:t>
            </w:r>
          </w:p>
          <w:p w14:paraId="01519301" w14:textId="6131786A" w:rsidR="00577BE4" w:rsidRDefault="00577BE4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Problem solving</w:t>
            </w:r>
          </w:p>
          <w:p w14:paraId="1239EAEB" w14:textId="728C56DB" w:rsidR="00577BE4" w:rsidRPr="00577BE4" w:rsidRDefault="00577BE4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Analytical abilities</w:t>
            </w:r>
          </w:p>
          <w:p w14:paraId="30545FF8" w14:textId="1358B796" w:rsidR="0064317E" w:rsidRPr="00577BE4" w:rsidRDefault="00577BE4" w:rsidP="00577BE4">
            <w:pPr>
              <w:pStyle w:val="ListParagraph"/>
              <w:numPr>
                <w:ilvl w:val="0"/>
                <w:numId w:val="4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Service</w:t>
            </w:r>
          </w:p>
          <w:p w14:paraId="6B37D04E" w14:textId="417A839D" w:rsidR="0064317E" w:rsidRDefault="0064317E" w:rsidP="0064317E">
            <w:pPr>
              <w:pStyle w:val="Dates"/>
              <w:rPr>
                <w:rFonts w:ascii="Calibri" w:hAnsi="Calibri" w:cs="Calibri"/>
                <w:b w:val="0"/>
                <w:bCs/>
                <w:color w:val="0072C7"/>
                <w:sz w:val="24"/>
                <w:szCs w:val="24"/>
                <w:u w:val="single"/>
              </w:rPr>
            </w:pPr>
            <w:r w:rsidRPr="00E34638">
              <w:rPr>
                <w:rFonts w:ascii="Calibri" w:hAnsi="Calibri" w:cs="Calibri"/>
                <w:b w:val="0"/>
                <w:bCs/>
                <w:color w:val="0072C7"/>
                <w:sz w:val="24"/>
                <w:szCs w:val="24"/>
                <w:u w:val="single"/>
              </w:rPr>
              <w:t>S</w:t>
            </w:r>
            <w:r>
              <w:rPr>
                <w:rFonts w:ascii="Calibri" w:hAnsi="Calibri" w:cs="Calibri"/>
                <w:b w:val="0"/>
                <w:bCs/>
                <w:color w:val="0072C7"/>
                <w:sz w:val="24"/>
                <w:szCs w:val="24"/>
                <w:u w:val="single"/>
              </w:rPr>
              <w:t>oftware</w:t>
            </w:r>
          </w:p>
          <w:p w14:paraId="1417ECDD" w14:textId="77777777" w:rsidR="000B234F" w:rsidRPr="000B234F" w:rsidRDefault="000B234F" w:rsidP="0064317E">
            <w:pPr>
              <w:pStyle w:val="Dates"/>
              <w:rPr>
                <w:rFonts w:ascii="Calibri" w:hAnsi="Calibri" w:cs="Calibri"/>
                <w:b w:val="0"/>
                <w:bCs/>
                <w:color w:val="0072C7"/>
                <w:sz w:val="16"/>
                <w:szCs w:val="16"/>
                <w:u w:val="single"/>
              </w:rPr>
            </w:pPr>
          </w:p>
          <w:p w14:paraId="72C67B2B" w14:textId="14430289" w:rsidR="003D1B71" w:rsidRDefault="00E0110C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 w:rsidRPr="0064317E">
              <w:rPr>
                <w:b w:val="0"/>
                <w:sz w:val="16"/>
                <w:szCs w:val="16"/>
              </w:rPr>
              <w:t>Knowledge in computer</w:t>
            </w:r>
            <w:r w:rsidR="003D1B71" w:rsidRPr="0064317E">
              <w:rPr>
                <w:b w:val="0"/>
                <w:sz w:val="16"/>
                <w:szCs w:val="16"/>
              </w:rPr>
              <w:t>,</w:t>
            </w:r>
            <w:r w:rsidRPr="0064317E">
              <w:rPr>
                <w:b w:val="0"/>
                <w:sz w:val="16"/>
                <w:szCs w:val="16"/>
              </w:rPr>
              <w:t xml:space="preserve"> MS-Window, MS-office, and well conversant with internet.</w:t>
            </w:r>
          </w:p>
          <w:p w14:paraId="69C50A73" w14:textId="7987F7C2" w:rsidR="0064317E" w:rsidRDefault="0064317E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Networking</w:t>
            </w:r>
          </w:p>
          <w:p w14:paraId="7038D8B1" w14:textId="76A43BFC" w:rsidR="0064317E" w:rsidRDefault="0064317E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Python</w:t>
            </w:r>
          </w:p>
          <w:p w14:paraId="159E384C" w14:textId="1EA51D68" w:rsidR="0064317E" w:rsidRDefault="0064317E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Html</w:t>
            </w:r>
          </w:p>
          <w:p w14:paraId="3F65E284" w14:textId="47D5B128" w:rsidR="0064317E" w:rsidRPr="0064317E" w:rsidRDefault="0064317E" w:rsidP="00577BE4">
            <w:pPr>
              <w:pStyle w:val="SchoolName"/>
              <w:numPr>
                <w:ilvl w:val="0"/>
                <w:numId w:val="4"/>
              </w:numPr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S</w:t>
            </w:r>
            <w:r w:rsidR="000B234F">
              <w:rPr>
                <w:b w:val="0"/>
                <w:sz w:val="16"/>
                <w:szCs w:val="16"/>
              </w:rPr>
              <w:t>QL</w:t>
            </w:r>
          </w:p>
          <w:p w14:paraId="5632F884" w14:textId="77777777" w:rsidR="00E0110C" w:rsidRPr="00E34638" w:rsidRDefault="00E0110C" w:rsidP="00353B60">
            <w:pPr>
              <w:pStyle w:val="SchoolName"/>
              <w:rPr>
                <w:b w:val="0"/>
                <w:sz w:val="18"/>
                <w:szCs w:val="18"/>
              </w:rPr>
            </w:pPr>
          </w:p>
          <w:p w14:paraId="1C2D545F" w14:textId="5AFE226A" w:rsidR="003D1B71" w:rsidRPr="00550AB9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6D94E224" w14:textId="77777777" w:rsidTr="003D1B71">
        <w:trPr>
          <w:trHeight w:val="1164"/>
        </w:trPr>
        <w:tc>
          <w:tcPr>
            <w:tcW w:w="720" w:type="dxa"/>
          </w:tcPr>
          <w:p w14:paraId="36302129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F74F45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4CD99C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910C63" w14:textId="77777777" w:rsidR="003D1B71" w:rsidRPr="00590471" w:rsidRDefault="003D1B71" w:rsidP="00222466"/>
        </w:tc>
      </w:tr>
      <w:tr w:rsidR="003D1B71" w14:paraId="458FABDF" w14:textId="77777777" w:rsidTr="003D1B71">
        <w:trPr>
          <w:trHeight w:val="543"/>
        </w:trPr>
        <w:tc>
          <w:tcPr>
            <w:tcW w:w="720" w:type="dxa"/>
          </w:tcPr>
          <w:p w14:paraId="03B4776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55EC8F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B9BEC5" wp14:editId="75D861B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877F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460F5A1" w14:textId="2C99B918" w:rsidR="003D1B71" w:rsidRPr="00380FD1" w:rsidRDefault="00615237" w:rsidP="00380FD1">
            <w:pPr>
              <w:pStyle w:val="Information"/>
            </w:pPr>
            <w:r>
              <w:t xml:space="preserve">Nanded City </w:t>
            </w:r>
          </w:p>
          <w:p w14:paraId="36BBE680" w14:textId="33646052" w:rsidR="003D1B71" w:rsidRPr="00380FD1" w:rsidRDefault="00E62409" w:rsidP="00380FD1">
            <w:pPr>
              <w:pStyle w:val="Information"/>
            </w:pPr>
            <w:r>
              <w:t>Pune 411041</w:t>
            </w:r>
          </w:p>
        </w:tc>
        <w:tc>
          <w:tcPr>
            <w:tcW w:w="423" w:type="dxa"/>
            <w:vMerge/>
          </w:tcPr>
          <w:p w14:paraId="61867B2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F2EE838" w14:textId="77777777" w:rsidR="003D1B71" w:rsidRDefault="003D1B71" w:rsidP="005801E5">
            <w:pPr>
              <w:pStyle w:val="Heading1"/>
            </w:pPr>
          </w:p>
        </w:tc>
      </w:tr>
      <w:tr w:rsidR="003D1B71" w14:paraId="1AE6D732" w14:textId="77777777" w:rsidTr="003D1B71">
        <w:trPr>
          <w:trHeight w:val="183"/>
        </w:trPr>
        <w:tc>
          <w:tcPr>
            <w:tcW w:w="720" w:type="dxa"/>
          </w:tcPr>
          <w:p w14:paraId="33C169D9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E06698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70AFC4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B7D8F13" w14:textId="77777777" w:rsidR="003D1B71" w:rsidRDefault="003D1B71" w:rsidP="005801E5">
            <w:pPr>
              <w:pStyle w:val="Heading1"/>
            </w:pPr>
          </w:p>
        </w:tc>
      </w:tr>
      <w:tr w:rsidR="003D1B71" w14:paraId="509F4C1D" w14:textId="77777777" w:rsidTr="003D1B71">
        <w:trPr>
          <w:trHeight w:val="624"/>
        </w:trPr>
        <w:tc>
          <w:tcPr>
            <w:tcW w:w="720" w:type="dxa"/>
          </w:tcPr>
          <w:p w14:paraId="24DA666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997D4C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2A3ECB" wp14:editId="34B7AEF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69959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0CA1808" w14:textId="3F9CBCC8" w:rsidR="003D1B71" w:rsidRPr="00380FD1" w:rsidRDefault="00E62409" w:rsidP="00380FD1">
            <w:pPr>
              <w:pStyle w:val="Information"/>
            </w:pPr>
            <w:r>
              <w:t>7415831658</w:t>
            </w:r>
          </w:p>
        </w:tc>
        <w:tc>
          <w:tcPr>
            <w:tcW w:w="423" w:type="dxa"/>
            <w:vMerge/>
          </w:tcPr>
          <w:p w14:paraId="6408A08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A044386" w14:textId="77777777" w:rsidR="003D1B71" w:rsidRDefault="003D1B71" w:rsidP="005801E5">
            <w:pPr>
              <w:pStyle w:val="Heading1"/>
            </w:pPr>
          </w:p>
        </w:tc>
      </w:tr>
      <w:tr w:rsidR="003D1B71" w14:paraId="6069FCE7" w14:textId="77777777" w:rsidTr="003D1B71">
        <w:trPr>
          <w:trHeight w:val="183"/>
        </w:trPr>
        <w:tc>
          <w:tcPr>
            <w:tcW w:w="720" w:type="dxa"/>
          </w:tcPr>
          <w:p w14:paraId="0A37C59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8A4B9A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274110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BE9BC1" w14:textId="77777777" w:rsidR="003D1B71" w:rsidRDefault="003D1B71" w:rsidP="005801E5">
            <w:pPr>
              <w:pStyle w:val="Heading1"/>
            </w:pPr>
          </w:p>
        </w:tc>
      </w:tr>
      <w:tr w:rsidR="003D1B71" w14:paraId="7423728C" w14:textId="77777777" w:rsidTr="003D1B71">
        <w:trPr>
          <w:trHeight w:val="633"/>
        </w:trPr>
        <w:tc>
          <w:tcPr>
            <w:tcW w:w="720" w:type="dxa"/>
          </w:tcPr>
          <w:p w14:paraId="5D1806D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CAD5D8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BFFC92" wp14:editId="3149216A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B866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97AAFB6" w14:textId="3DB7C765" w:rsidR="003D1B71" w:rsidRPr="00380FD1" w:rsidRDefault="00E62409" w:rsidP="00380FD1">
            <w:pPr>
              <w:pStyle w:val="Information"/>
            </w:pPr>
            <w:r>
              <w:t>riapillai27@gmail.com</w:t>
            </w:r>
          </w:p>
        </w:tc>
        <w:tc>
          <w:tcPr>
            <w:tcW w:w="423" w:type="dxa"/>
            <w:vMerge/>
          </w:tcPr>
          <w:p w14:paraId="22B3B6D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7AABF3" w14:textId="77777777" w:rsidR="003D1B71" w:rsidRDefault="003D1B71" w:rsidP="005801E5">
            <w:pPr>
              <w:pStyle w:val="Heading1"/>
            </w:pPr>
          </w:p>
        </w:tc>
      </w:tr>
      <w:tr w:rsidR="003D1B71" w14:paraId="1D9C5640" w14:textId="77777777" w:rsidTr="003D1B71">
        <w:trPr>
          <w:trHeight w:val="174"/>
        </w:trPr>
        <w:tc>
          <w:tcPr>
            <w:tcW w:w="720" w:type="dxa"/>
          </w:tcPr>
          <w:p w14:paraId="0EEE6CE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BD5BAE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17024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6469A5A" w14:textId="77777777" w:rsidR="003D1B71" w:rsidRDefault="003D1B71" w:rsidP="005801E5">
            <w:pPr>
              <w:pStyle w:val="Heading1"/>
            </w:pPr>
          </w:p>
        </w:tc>
      </w:tr>
      <w:tr w:rsidR="003D1B71" w14:paraId="2728A673" w14:textId="77777777" w:rsidTr="003D1B71">
        <w:trPr>
          <w:trHeight w:val="633"/>
        </w:trPr>
        <w:tc>
          <w:tcPr>
            <w:tcW w:w="720" w:type="dxa"/>
          </w:tcPr>
          <w:p w14:paraId="11A5953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5B23A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93B812" wp14:editId="07097F3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807A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B734CA6" w14:textId="7799FBA0" w:rsidR="003D1B71" w:rsidRPr="00380FD1" w:rsidRDefault="00E62409" w:rsidP="00380FD1">
            <w:pPr>
              <w:pStyle w:val="Information"/>
            </w:pPr>
            <w:r>
              <w:t>https://www.linkedin.com/in/riya-pillai-shukla-734775166/</w:t>
            </w:r>
          </w:p>
        </w:tc>
        <w:tc>
          <w:tcPr>
            <w:tcW w:w="423" w:type="dxa"/>
            <w:vMerge/>
          </w:tcPr>
          <w:p w14:paraId="11508919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9A8433F" w14:textId="77777777" w:rsidR="003D1B71" w:rsidRDefault="003D1B71" w:rsidP="005801E5">
            <w:pPr>
              <w:pStyle w:val="Heading1"/>
            </w:pPr>
          </w:p>
        </w:tc>
      </w:tr>
      <w:tr w:rsidR="003D1B71" w14:paraId="6C54D44E" w14:textId="77777777" w:rsidTr="003D1B71">
        <w:trPr>
          <w:trHeight w:val="2448"/>
        </w:trPr>
        <w:tc>
          <w:tcPr>
            <w:tcW w:w="720" w:type="dxa"/>
          </w:tcPr>
          <w:p w14:paraId="5D86461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33BE90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C677102" w14:textId="77777777" w:rsidR="003D1B71" w:rsidRDefault="003D1B71" w:rsidP="00222466"/>
        </w:tc>
        <w:tc>
          <w:tcPr>
            <w:tcW w:w="6607" w:type="dxa"/>
            <w:vMerge/>
          </w:tcPr>
          <w:p w14:paraId="17672DCD" w14:textId="77777777" w:rsidR="003D1B71" w:rsidRDefault="003D1B71" w:rsidP="00222466"/>
        </w:tc>
      </w:tr>
    </w:tbl>
    <w:p w14:paraId="0D61B571" w14:textId="77777777" w:rsidR="007F5B63" w:rsidRPr="00CE1E3D" w:rsidRDefault="007F5B63" w:rsidP="00550AB9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50AEF" w14:textId="77777777" w:rsidR="00F1182F" w:rsidRDefault="00F1182F" w:rsidP="00590471">
      <w:r>
        <w:separator/>
      </w:r>
    </w:p>
  </w:endnote>
  <w:endnote w:type="continuationSeparator" w:id="0">
    <w:p w14:paraId="5D7E2CDC" w14:textId="77777777" w:rsidR="00F1182F" w:rsidRDefault="00F1182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F70AA" w14:textId="77777777" w:rsidR="00F1182F" w:rsidRDefault="00F1182F" w:rsidP="00590471">
      <w:r>
        <w:separator/>
      </w:r>
    </w:p>
  </w:footnote>
  <w:footnote w:type="continuationSeparator" w:id="0">
    <w:p w14:paraId="2128DA48" w14:textId="77777777" w:rsidR="00F1182F" w:rsidRDefault="00F1182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E23D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8C0F563" wp14:editId="5D92B765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4A27B7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3658F"/>
    <w:multiLevelType w:val="hybridMultilevel"/>
    <w:tmpl w:val="7E9451F8"/>
    <w:lvl w:ilvl="0" w:tplc="06A67F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2965277"/>
    <w:multiLevelType w:val="hybridMultilevel"/>
    <w:tmpl w:val="B224B4C0"/>
    <w:lvl w:ilvl="0" w:tplc="06A67F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039608">
    <w:abstractNumId w:val="1"/>
  </w:num>
  <w:num w:numId="2" w16cid:durableId="268465739">
    <w:abstractNumId w:val="2"/>
  </w:num>
  <w:num w:numId="3" w16cid:durableId="1992176926">
    <w:abstractNumId w:val="0"/>
  </w:num>
  <w:num w:numId="4" w16cid:durableId="637800840">
    <w:abstractNumId w:val="3"/>
  </w:num>
  <w:num w:numId="5" w16cid:durableId="1870727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237"/>
    <w:rsid w:val="00057E0B"/>
    <w:rsid w:val="00060042"/>
    <w:rsid w:val="0008685D"/>
    <w:rsid w:val="00090860"/>
    <w:rsid w:val="000B234F"/>
    <w:rsid w:val="00112FD7"/>
    <w:rsid w:val="00150ABD"/>
    <w:rsid w:val="001946FC"/>
    <w:rsid w:val="001C719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23870"/>
    <w:rsid w:val="004E158A"/>
    <w:rsid w:val="00550AB9"/>
    <w:rsid w:val="00565C77"/>
    <w:rsid w:val="0056708E"/>
    <w:rsid w:val="00577BE4"/>
    <w:rsid w:val="005801E5"/>
    <w:rsid w:val="00590471"/>
    <w:rsid w:val="005D01FA"/>
    <w:rsid w:val="00615237"/>
    <w:rsid w:val="0064317E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47978"/>
    <w:rsid w:val="008566AA"/>
    <w:rsid w:val="008A1E6E"/>
    <w:rsid w:val="008C024F"/>
    <w:rsid w:val="008C2CFC"/>
    <w:rsid w:val="008D1435"/>
    <w:rsid w:val="00912DC8"/>
    <w:rsid w:val="009475DC"/>
    <w:rsid w:val="00967B93"/>
    <w:rsid w:val="009D090F"/>
    <w:rsid w:val="00A31464"/>
    <w:rsid w:val="00A31B16"/>
    <w:rsid w:val="00A33613"/>
    <w:rsid w:val="00A47A8D"/>
    <w:rsid w:val="00A72133"/>
    <w:rsid w:val="00AC6C7E"/>
    <w:rsid w:val="00B07D64"/>
    <w:rsid w:val="00B4158A"/>
    <w:rsid w:val="00B6466C"/>
    <w:rsid w:val="00B76B26"/>
    <w:rsid w:val="00BB1B5D"/>
    <w:rsid w:val="00BC22C7"/>
    <w:rsid w:val="00BD195A"/>
    <w:rsid w:val="00C02E13"/>
    <w:rsid w:val="00C07240"/>
    <w:rsid w:val="00C14078"/>
    <w:rsid w:val="00CB0135"/>
    <w:rsid w:val="00CE1E3D"/>
    <w:rsid w:val="00D053FA"/>
    <w:rsid w:val="00DC3F0A"/>
    <w:rsid w:val="00E0110C"/>
    <w:rsid w:val="00E26AED"/>
    <w:rsid w:val="00E31679"/>
    <w:rsid w:val="00E34638"/>
    <w:rsid w:val="00E62409"/>
    <w:rsid w:val="00E73AB8"/>
    <w:rsid w:val="00E90A60"/>
    <w:rsid w:val="00ED47F7"/>
    <w:rsid w:val="00EE7E09"/>
    <w:rsid w:val="00F0223C"/>
    <w:rsid w:val="00F1182F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2BEB7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kshu\AppData\Local\Microsoft\Office\16.0\DTS\en-US%7bC4145440-67B6-4FC5-83F8-92EFCC2103C9%7d\%7bA70FE99A-9C82-487C-93C8-C8F372FAF7D3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{A70FE99A-9C82-487C-93C8-C8F372FAF7D3}tf78128832_win32</Template>
  <TotalTime>0</TotalTime>
  <Pages>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2023-03-13T12:04:00Z</dcterms:created>
  <dcterms:modified xsi:type="dcterms:W3CDTF">2023-03-13T12:04:00Z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